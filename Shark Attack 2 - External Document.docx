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46C30BD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78698DA7" w14:textId="77777777" w:rsidR="003E1D56" w:rsidRDefault="00CC6D63" w:rsidP="00CC6D6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Sharknado games inc.</w:t>
                    </w:r>
                  </w:p>
                </w:tc>
              </w:sdtContent>
            </w:sdt>
          </w:tr>
          <w:tr w:rsidR="003E1D56" w14:paraId="38CEA7E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59679E2" w14:textId="77777777" w:rsidR="003E1D56" w:rsidRDefault="00CC6D63" w:rsidP="00CC6D6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Shark Attack 2 – Side </w:t>
                    </w:r>
                    <w:r w:rsidR="00163A8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Scro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ller</w:t>
                    </w:r>
                  </w:p>
                </w:tc>
              </w:sdtContent>
            </w:sdt>
          </w:tr>
          <w:tr w:rsidR="003E1D56" w14:paraId="66298C6C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6B0CD3E3" w14:textId="024B048D" w:rsidR="003E1D56" w:rsidRPr="003E1D56" w:rsidRDefault="00665141" w:rsidP="00CC6D6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noProof/>
                    <w:lang w:eastAsia="en-CA"/>
                  </w:rPr>
                  <mc:AlternateContent>
                    <mc:Choice Requires="wps">
                      <w:drawing>
                        <wp:anchor distT="0" distB="0" distL="114300" distR="114300" simplePos="0" relativeHeight="251662848" behindDoc="0" locked="0" layoutInCell="1" allowOverlap="1" wp14:anchorId="16CFD3A7" wp14:editId="4F129B38">
                          <wp:simplePos x="0" y="0"/>
                          <wp:positionH relativeFrom="column">
                            <wp:posOffset>1454785</wp:posOffset>
                          </wp:positionH>
                          <wp:positionV relativeFrom="paragraph">
                            <wp:posOffset>-2276475</wp:posOffset>
                          </wp:positionV>
                          <wp:extent cx="3014345" cy="1304925"/>
                          <wp:effectExtent l="0" t="0" r="14605" b="28575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14345" cy="13049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FC1377F" w14:textId="77777777" w:rsidR="003E1D56" w:rsidRDefault="00CC6D63" w:rsidP="003E1D56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  <w:lang w:eastAsia="en-CA"/>
                                        </w:rPr>
                                        <w:drawing>
                                          <wp:inline distT="0" distB="0" distL="0" distR="0" wp14:anchorId="66534BDC" wp14:editId="5764EBCF">
                                            <wp:extent cx="1143000" cy="1143000"/>
                                            <wp:effectExtent l="0" t="0" r="0" b="0"/>
                                            <wp:docPr id="13" name="Picture 1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sharknadolarge.pn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143000" cy="1143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6CFD3A7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14.55pt;margin-top:-179.25pt;width:237.35pt;height:102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">
                          <v:textbox>
                            <w:txbxContent>
                              <w:p w14:paraId="5FC1377F" w14:textId="77777777" w:rsidR="003E1D56" w:rsidRDefault="00CC6D63" w:rsidP="003E1D5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66534BDC" wp14:editId="5764EBCF">
                                      <wp:extent cx="1143000" cy="1143000"/>
                                      <wp:effectExtent l="0" t="0" r="0" b="0"/>
                                      <wp:docPr id="13" name="Picture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sharknadolarg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3000" cy="1143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C6D63" w:rsidRPr="00CC6D63">
                      <w:rPr>
                        <w:rFonts w:asciiTheme="majorHAnsi" w:eastAsiaTheme="majorEastAsia" w:hAnsiTheme="majorHAnsi" w:cstheme="majorBidi"/>
                        <w:sz w:val="60"/>
                        <w:szCs w:val="60"/>
                      </w:rPr>
                      <w:t>COMP 397 – Assignment 4</w:t>
                    </w:r>
                  </w:sdtContent>
                </w:sdt>
              </w:p>
            </w:tc>
          </w:tr>
          <w:tr w:rsidR="003E1D56" w14:paraId="57E7EBB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2FCE6DF" w14:textId="77777777" w:rsidR="003E1D56" w:rsidRDefault="003E1D56">
                <w:pPr>
                  <w:pStyle w:val="NoSpacing"/>
                  <w:jc w:val="center"/>
                </w:pPr>
              </w:p>
              <w:p w14:paraId="1B31D879" w14:textId="77777777" w:rsidR="003E1D56" w:rsidRDefault="003E1D56">
                <w:pPr>
                  <w:pStyle w:val="NoSpacing"/>
                  <w:jc w:val="center"/>
                </w:pPr>
              </w:p>
              <w:p w14:paraId="624A5D2A" w14:textId="77777777" w:rsidR="003E1D56" w:rsidRDefault="003E1D56">
                <w:pPr>
                  <w:pStyle w:val="NoSpacing"/>
                  <w:jc w:val="center"/>
                </w:pPr>
              </w:p>
              <w:p w14:paraId="59E511D6" w14:textId="77777777" w:rsidR="003E1D56" w:rsidRDefault="003E1D56">
                <w:pPr>
                  <w:pStyle w:val="NoSpacing"/>
                  <w:jc w:val="center"/>
                </w:pPr>
              </w:p>
              <w:p w14:paraId="43EA2911" w14:textId="77777777" w:rsidR="003E1D56" w:rsidRDefault="003E1D56">
                <w:pPr>
                  <w:pStyle w:val="NoSpacing"/>
                  <w:jc w:val="center"/>
                </w:pPr>
              </w:p>
              <w:p w14:paraId="0936415A" w14:textId="77777777" w:rsidR="003E1D56" w:rsidRDefault="003E1D56">
                <w:pPr>
                  <w:pStyle w:val="NoSpacing"/>
                  <w:jc w:val="center"/>
                </w:pPr>
              </w:p>
              <w:p w14:paraId="0175DAD0" w14:textId="77777777" w:rsidR="003E1D56" w:rsidRDefault="003E1D56">
                <w:pPr>
                  <w:pStyle w:val="NoSpacing"/>
                  <w:jc w:val="center"/>
                </w:pPr>
              </w:p>
              <w:p w14:paraId="21580B1F" w14:textId="77777777" w:rsidR="003E1D56" w:rsidRDefault="003E1D56">
                <w:pPr>
                  <w:pStyle w:val="NoSpacing"/>
                  <w:jc w:val="center"/>
                </w:pPr>
              </w:p>
              <w:p w14:paraId="49AF6886" w14:textId="6EA7BEA5" w:rsidR="003E1D56" w:rsidRPr="003E1D56" w:rsidRDefault="00CC6D63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</w:t>
                </w:r>
                <w:r w:rsidR="00EA685E">
                  <w:rPr>
                    <w:sz w:val="24"/>
                    <w:szCs w:val="24"/>
                  </w:rPr>
                  <w:t>1.0</w:t>
                </w:r>
              </w:p>
              <w:p w14:paraId="6949ADDD" w14:textId="77777777" w:rsidR="003E1D56" w:rsidRDefault="003E1D56">
                <w:pPr>
                  <w:pStyle w:val="NoSpacing"/>
                  <w:jc w:val="center"/>
                </w:pPr>
              </w:p>
              <w:p w14:paraId="4A9FDCE3" w14:textId="7E44DC50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EA685E">
                  <w:t>6</w:t>
                </w:r>
                <w:r>
                  <w:t xml:space="preserve"> by </w:t>
                </w:r>
                <w:r w:rsidR="00EA685E">
                  <w:t>Sharknado Games Inc.</w:t>
                </w:r>
              </w:p>
              <w:p w14:paraId="71E9D5FD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32C34FD6" w14:textId="77777777" w:rsidR="003E1D56" w:rsidRDefault="003E1D56">
                <w:pPr>
                  <w:pStyle w:val="NoSpacing"/>
                  <w:jc w:val="center"/>
                </w:pPr>
              </w:p>
              <w:p w14:paraId="09DA8137" w14:textId="77777777" w:rsidR="003E1D56" w:rsidRDefault="003E1D56">
                <w:pPr>
                  <w:pStyle w:val="NoSpacing"/>
                  <w:jc w:val="center"/>
                </w:pPr>
              </w:p>
              <w:p w14:paraId="1E9BBE80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1073F0B3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74AED06" w14:textId="77777777" w:rsidR="003E1D56" w:rsidRPr="003E1D56" w:rsidRDefault="00CC6D63" w:rsidP="00CC6D63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Aaron Fernandes &amp; Arlina Ramrattan</w:t>
                    </w:r>
                  </w:p>
                </w:tc>
              </w:sdtContent>
            </w:sdt>
          </w:tr>
          <w:tr w:rsidR="003E1D56" w14:paraId="6AAB381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AE5BDB2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4594CAAA" w14:textId="1B074E14" w:rsidR="003E1D56" w:rsidRDefault="003E1D56"/>
        <w:p w14:paraId="782FA795" w14:textId="388D9206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EFD8EAD" w14:textId="77777777">
            <w:tc>
              <w:tcPr>
                <w:tcW w:w="5000" w:type="pct"/>
              </w:tcPr>
              <w:p w14:paraId="127AE05A" w14:textId="77777777" w:rsidR="003E1D56" w:rsidRPr="003E1D56" w:rsidRDefault="00CC6D63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July 30</w:t>
                </w:r>
                <w:r w:rsidRPr="00CC6D63">
                  <w:rPr>
                    <w:sz w:val="24"/>
                    <w:szCs w:val="24"/>
                    <w:vertAlign w:val="superscript"/>
                  </w:rPr>
                  <w:t>th</w:t>
                </w:r>
                <w:r>
                  <w:rPr>
                    <w:sz w:val="24"/>
                    <w:szCs w:val="24"/>
                  </w:rPr>
                  <w:t xml:space="preserve"> 2016</w:t>
                </w:r>
              </w:p>
            </w:tc>
          </w:tr>
        </w:tbl>
        <w:p w14:paraId="30573C3E" w14:textId="77777777" w:rsidR="003E1D56" w:rsidRDefault="003E1D56"/>
        <w:p w14:paraId="1DAEF59C" w14:textId="77777777"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8751981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112867" w14:textId="77777777" w:rsidR="00AD06A1" w:rsidRDefault="00AD06A1">
          <w:pPr>
            <w:pStyle w:val="TOCHeading"/>
          </w:pPr>
          <w:r>
            <w:t>Table of Contents</w:t>
          </w:r>
        </w:p>
        <w:p w14:paraId="3D3C0888" w14:textId="57B866E0" w:rsidR="00665141" w:rsidRDefault="00AD06A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823007" w:history="1">
            <w:r w:rsidR="00665141" w:rsidRPr="00D84CC8">
              <w:rPr>
                <w:rStyle w:val="Hyperlink"/>
                <w:noProof/>
              </w:rPr>
              <w:t>Version History</w:t>
            </w:r>
            <w:r w:rsidR="00665141">
              <w:rPr>
                <w:noProof/>
                <w:webHidden/>
              </w:rPr>
              <w:tab/>
            </w:r>
            <w:r w:rsidR="00665141">
              <w:rPr>
                <w:noProof/>
                <w:webHidden/>
              </w:rPr>
              <w:fldChar w:fldCharType="begin"/>
            </w:r>
            <w:r w:rsidR="00665141">
              <w:rPr>
                <w:noProof/>
                <w:webHidden/>
              </w:rPr>
              <w:instrText xml:space="preserve"> PAGEREF _Toc457823007 \h </w:instrText>
            </w:r>
            <w:r w:rsidR="00665141">
              <w:rPr>
                <w:noProof/>
                <w:webHidden/>
              </w:rPr>
            </w:r>
            <w:r w:rsidR="00665141">
              <w:rPr>
                <w:noProof/>
                <w:webHidden/>
              </w:rPr>
              <w:fldChar w:fldCharType="separate"/>
            </w:r>
            <w:r w:rsidR="00665141">
              <w:rPr>
                <w:noProof/>
                <w:webHidden/>
              </w:rPr>
              <w:t>3</w:t>
            </w:r>
            <w:r w:rsidR="00665141">
              <w:rPr>
                <w:noProof/>
                <w:webHidden/>
              </w:rPr>
              <w:fldChar w:fldCharType="end"/>
            </w:r>
          </w:hyperlink>
        </w:p>
        <w:p w14:paraId="432020D9" w14:textId="3B90DF86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08" w:history="1">
            <w:r w:rsidRPr="00D84CC8">
              <w:rPr>
                <w:rStyle w:val="Hyperlink"/>
                <w:noProof/>
              </w:rPr>
              <w:t>V0.1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FDB2" w14:textId="729C50D1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09" w:history="1">
            <w:r w:rsidRPr="00D84CC8">
              <w:rPr>
                <w:rStyle w:val="Hyperlink"/>
                <w:noProof/>
              </w:rPr>
              <w:t>V0.2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7FD7" w14:textId="15FE578E" w:rsidR="00665141" w:rsidRDefault="0066514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0" w:history="1">
            <w:r w:rsidRPr="00D84CC8">
              <w:rPr>
                <w:rStyle w:val="Hyperlink"/>
                <w:noProof/>
              </w:rPr>
              <w:t>Game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1D57" w14:textId="314C70AA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1" w:history="1">
            <w:r w:rsidRPr="00D84CC8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8253" w14:textId="74DD8478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2" w:history="1">
            <w:r w:rsidRPr="00D84CC8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9454" w14:textId="4C268919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3" w:history="1">
            <w:r w:rsidRPr="00D84CC8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F1CD3" w14:textId="67B67B10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4" w:history="1">
            <w:r w:rsidRPr="00D84CC8">
              <w:rPr>
                <w:rStyle w:val="Hyperlink"/>
                <w:noProof/>
              </w:rPr>
              <w:t>Menu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C157" w14:textId="41A3113D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5" w:history="1">
            <w:r w:rsidRPr="00D84CC8">
              <w:rPr>
                <w:rStyle w:val="Hyperlink"/>
                <w:noProof/>
              </w:rPr>
              <w:t>Instruction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30CBB" w14:textId="629968B6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6" w:history="1">
            <w:r w:rsidRPr="00D84CC8">
              <w:rPr>
                <w:rStyle w:val="Hyperlink"/>
                <w:noProof/>
              </w:rPr>
              <w:t>Playing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C51E1" w14:textId="67F3E33D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7" w:history="1">
            <w:r w:rsidRPr="00D84CC8">
              <w:rPr>
                <w:rStyle w:val="Hyperlink"/>
                <w:noProof/>
              </w:rPr>
              <w:t>End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DE699" w14:textId="672ADD67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8" w:history="1">
            <w:r w:rsidRPr="00D84CC8">
              <w:rPr>
                <w:rStyle w:val="Hyperlink"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6ED2" w14:textId="28FDDBF0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19" w:history="1">
            <w:r w:rsidRPr="00D84CC8">
              <w:rPr>
                <w:rStyle w:val="Hyperlink"/>
                <w:noProof/>
              </w:rPr>
              <w:t>Menu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C6D25" w14:textId="51777C33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0" w:history="1">
            <w:r w:rsidRPr="00D84CC8">
              <w:rPr>
                <w:rStyle w:val="Hyperlink"/>
                <w:noProof/>
              </w:rPr>
              <w:t>Instruction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EBD9" w14:textId="42C92068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1" w:history="1">
            <w:r w:rsidRPr="00D84CC8">
              <w:rPr>
                <w:rStyle w:val="Hyperlink"/>
                <w:noProof/>
              </w:rPr>
              <w:t>Playing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BC1A4" w14:textId="232A620E" w:rsidR="00665141" w:rsidRDefault="00665141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2" w:history="1">
            <w:r w:rsidRPr="00D84CC8">
              <w:rPr>
                <w:rStyle w:val="Hyperlink"/>
                <w:noProof/>
              </w:rPr>
              <w:t>End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09A4D" w14:textId="5290BEAC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3" w:history="1">
            <w:r w:rsidRPr="00D84CC8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6121" w14:textId="0A2FDE82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4" w:history="1">
            <w:r w:rsidRPr="00D84CC8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6EADA" w14:textId="160B7714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5" w:history="1">
            <w:r w:rsidRPr="00D84CC8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B26C" w14:textId="36A31B1C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6" w:history="1">
            <w:r w:rsidRPr="00D84CC8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A224" w14:textId="00285D2E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7" w:history="1">
            <w:r w:rsidRPr="00D84CC8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A0ECD" w14:textId="39AF44BC" w:rsidR="00665141" w:rsidRDefault="00665141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3028" w:history="1">
            <w:r w:rsidRPr="00D84CC8">
              <w:rPr>
                <w:rStyle w:val="Hyperlink"/>
                <w:noProof/>
              </w:rPr>
              <w:t>Game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1DC7" w14:textId="72A4F446" w:rsidR="00AD06A1" w:rsidRDefault="00AD06A1" w:rsidP="00AD06A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3A05B3" w14:textId="77777777" w:rsidR="00AD06A1" w:rsidRDefault="00AD06A1" w:rsidP="00AD06A1">
      <w:pPr>
        <w:rPr>
          <w:b/>
          <w:bCs/>
          <w:noProof/>
        </w:rPr>
      </w:pPr>
    </w:p>
    <w:p w14:paraId="38F99CE3" w14:textId="20E207C4" w:rsidR="00EA685E" w:rsidRDefault="00EA685E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8C5D4E1" w14:textId="7182576C" w:rsidR="00F56775" w:rsidRDefault="009A4D42" w:rsidP="00163A82">
      <w:pPr>
        <w:pStyle w:val="Heading1"/>
      </w:pPr>
      <w:bookmarkStart w:id="0" w:name="_Toc457823007"/>
      <w:r>
        <w:lastRenderedPageBreak/>
        <w:t>Version History</w:t>
      </w:r>
      <w:bookmarkEnd w:id="0"/>
    </w:p>
    <w:p w14:paraId="1DFF8204" w14:textId="7E9DC059" w:rsidR="00EA685E" w:rsidRDefault="00EA685E" w:rsidP="00EA685E">
      <w:pPr>
        <w:pStyle w:val="Subtitle"/>
      </w:pPr>
      <w:r>
        <w:t xml:space="preserve">Git repo: </w:t>
      </w:r>
      <w:r w:rsidRPr="00EA685E">
        <w:t>github.com/aagavin/HTML5-Side-Scroller</w:t>
      </w:r>
    </w:p>
    <w:p w14:paraId="3249519B" w14:textId="77777777" w:rsidR="00EA685E" w:rsidRPr="00EA685E" w:rsidRDefault="00EA685E" w:rsidP="00EA685E"/>
    <w:p w14:paraId="3884ADB4" w14:textId="77777777" w:rsidR="007E28FD" w:rsidRDefault="007E28FD" w:rsidP="00163A82">
      <w:pPr>
        <w:pStyle w:val="Heading2"/>
      </w:pPr>
      <w:bookmarkStart w:id="1" w:name="_Toc457823008"/>
      <w:r>
        <w:t>V0.1</w:t>
      </w:r>
      <w:bookmarkEnd w:id="1"/>
      <w:r>
        <w:t xml:space="preserve"> </w:t>
      </w:r>
    </w:p>
    <w:p w14:paraId="5508B6CB" w14:textId="77777777" w:rsidR="004231AB" w:rsidRDefault="004231AB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all base files (game.css, index.html, reset. css, core files, libs etc.)</w:t>
      </w:r>
    </w:p>
    <w:p w14:paraId="4A5972DF" w14:textId="77777777" w:rsidR="004231AB" w:rsidRDefault="00B540BC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Added assets </w:t>
      </w:r>
    </w:p>
    <w:p w14:paraId="6498A8C8" w14:textId="77777777" w:rsidR="00B540BC" w:rsidRDefault="00B540BC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asset functionality</w:t>
      </w:r>
    </w:p>
    <w:p w14:paraId="4F8FDD58" w14:textId="77777777" w:rsidR="00B540BC" w:rsidRDefault="00B540BC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Start scene and functionality</w:t>
      </w:r>
    </w:p>
    <w:p w14:paraId="5D2B46E5" w14:textId="77777777" w:rsid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back</w:t>
      </w:r>
      <w:r w:rsidRPr="00B540BC">
        <w:rPr>
          <w:sz w:val="24"/>
          <w:szCs w:val="24"/>
        </w:rPr>
        <w:t xml:space="preserve">ground image </w:t>
      </w:r>
      <w:r>
        <w:rPr>
          <w:sz w:val="24"/>
          <w:szCs w:val="24"/>
        </w:rPr>
        <w:t>&amp; it’s functionality</w:t>
      </w:r>
    </w:p>
    <w:p w14:paraId="604B956F" w14:textId="77777777" w:rsid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Menu &amp; instruction Scene</w:t>
      </w:r>
    </w:p>
    <w:p w14:paraId="4EB09FC9" w14:textId="77777777" w:rsid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Added scene change mobility </w:t>
      </w:r>
    </w:p>
    <w:p w14:paraId="68EEC167" w14:textId="77777777" w:rsidR="00B540BC" w:rsidRP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play scene</w:t>
      </w:r>
    </w:p>
    <w:p w14:paraId="2A7E6F06" w14:textId="77777777" w:rsidR="007E28FD" w:rsidRDefault="007E28FD" w:rsidP="00163A82">
      <w:pPr>
        <w:pStyle w:val="Heading2"/>
      </w:pPr>
      <w:bookmarkStart w:id="2" w:name="_Toc457823009"/>
      <w:r>
        <w:t>V0.2</w:t>
      </w:r>
      <w:bookmarkEnd w:id="2"/>
    </w:p>
    <w:p w14:paraId="4F761484" w14:textId="77777777" w:rsidR="007E28FD" w:rsidRPr="004231AB" w:rsidRDefault="007E28FD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Fixed issue with bubble movement</w:t>
      </w:r>
    </w:p>
    <w:p w14:paraId="7FFDF5E6" w14:textId="77777777" w:rsidR="007E28FD" w:rsidRPr="004231AB" w:rsidRDefault="007E28FD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collision class and collisions with player &amp; shark</w:t>
      </w:r>
    </w:p>
    <w:p w14:paraId="4CCF729D" w14:textId="77777777" w:rsidR="007E28FD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Removed old and added new sounds</w:t>
      </w:r>
    </w:p>
    <w:p w14:paraId="4D6CC6D4" w14:textId="77777777"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Treasure</w:t>
      </w:r>
    </w:p>
    <w:p w14:paraId="61148C07" w14:textId="77777777"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 xml:space="preserve">Added Lives and score Labels </w:t>
      </w:r>
    </w:p>
    <w:p w14:paraId="6C4CE0A7" w14:textId="77777777"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 xml:space="preserve">Added instructions scene </w:t>
      </w:r>
    </w:p>
    <w:p w14:paraId="5C534706" w14:textId="77777777"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functionality to instructions and game over scene</w:t>
      </w:r>
    </w:p>
    <w:p w14:paraId="01D8A1CD" w14:textId="77777777" w:rsidR="009A4D42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high score to game over screen</w:t>
      </w:r>
      <w:r w:rsidR="009A4D42" w:rsidRPr="004231AB">
        <w:rPr>
          <w:sz w:val="24"/>
          <w:szCs w:val="24"/>
        </w:rPr>
        <w:t xml:space="preserve"> </w:t>
      </w:r>
    </w:p>
    <w:p w14:paraId="6EC3E92C" w14:textId="77777777"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Made bg-image less obvious</w:t>
      </w:r>
    </w:p>
    <w:p w14:paraId="6CD52390" w14:textId="77777777"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C22F57" w14:textId="77777777" w:rsidR="00686D09" w:rsidRDefault="009806B9" w:rsidP="00163A82">
      <w:pPr>
        <w:pStyle w:val="Heading1"/>
      </w:pPr>
      <w:bookmarkStart w:id="3" w:name="_Toc457823010"/>
      <w:r w:rsidRPr="009806B9">
        <w:lastRenderedPageBreak/>
        <w:t>Game Design</w:t>
      </w:r>
      <w:bookmarkEnd w:id="3"/>
    </w:p>
    <w:p w14:paraId="7F9F0953" w14:textId="77777777" w:rsidR="009F6693" w:rsidRDefault="009F6693" w:rsidP="00163A82">
      <w:pPr>
        <w:pStyle w:val="Heading2"/>
      </w:pPr>
      <w:bookmarkStart w:id="4" w:name="_Toc457823011"/>
      <w:r w:rsidRPr="008C6B2D">
        <w:t>Game Overview</w:t>
      </w:r>
      <w:bookmarkEnd w:id="4"/>
      <w:r w:rsidR="00BF4089">
        <w:t xml:space="preserve"> </w:t>
      </w:r>
    </w:p>
    <w:p w14:paraId="1335A480" w14:textId="77777777" w:rsidR="00686D09" w:rsidRDefault="00A41902" w:rsidP="0026526F">
      <w:pPr>
        <w:pStyle w:val="ListParagraph"/>
        <w:rPr>
          <w:sz w:val="24"/>
          <w:szCs w:val="24"/>
        </w:rPr>
      </w:pPr>
      <w:r w:rsidRPr="00515B8F">
        <w:rPr>
          <w:sz w:val="24"/>
          <w:szCs w:val="24"/>
        </w:rPr>
        <w:t xml:space="preserve">This game Shark Attack </w:t>
      </w:r>
      <w:r w:rsidR="00DF5EBB" w:rsidRPr="00515B8F">
        <w:rPr>
          <w:sz w:val="24"/>
          <w:szCs w:val="24"/>
        </w:rPr>
        <w:t xml:space="preserve">2 </w:t>
      </w:r>
      <w:r w:rsidR="00515B8F">
        <w:rPr>
          <w:sz w:val="24"/>
          <w:szCs w:val="24"/>
        </w:rPr>
        <w:t>is a game where the player takes the role of</w:t>
      </w:r>
      <w:r w:rsidR="00DF5EBB" w:rsidRPr="00515B8F">
        <w:rPr>
          <w:sz w:val="24"/>
          <w:szCs w:val="24"/>
        </w:rPr>
        <w:t xml:space="preserve"> a diver who is swimming in the ocean. They have to dodge sharks (enemies) while collecting treasure</w:t>
      </w:r>
      <w:r w:rsidR="00515B8F">
        <w:rPr>
          <w:sz w:val="24"/>
          <w:szCs w:val="24"/>
        </w:rPr>
        <w:t xml:space="preserve"> </w:t>
      </w:r>
      <w:r w:rsidR="00DF5EBB" w:rsidRPr="00515B8F">
        <w:rPr>
          <w:sz w:val="24"/>
          <w:szCs w:val="24"/>
        </w:rPr>
        <w:t xml:space="preserve">(points). </w:t>
      </w:r>
      <w:r w:rsidR="00515B8F">
        <w:rPr>
          <w:sz w:val="24"/>
          <w:szCs w:val="24"/>
        </w:rPr>
        <w:t xml:space="preserve"> The game goes on as long as the player has </w:t>
      </w:r>
      <w:r w:rsidR="00515B8F" w:rsidRPr="00515B8F">
        <w:rPr>
          <w:sz w:val="24"/>
          <w:szCs w:val="24"/>
        </w:rPr>
        <w:t>lives and</w:t>
      </w:r>
      <w:r w:rsidR="00515B8F">
        <w:rPr>
          <w:sz w:val="24"/>
          <w:szCs w:val="24"/>
        </w:rPr>
        <w:t xml:space="preserve"> there is no limit to how many points they player can get</w:t>
      </w:r>
      <w:r w:rsidR="00515B8F" w:rsidRPr="00515B8F">
        <w:rPr>
          <w:sz w:val="24"/>
          <w:szCs w:val="24"/>
        </w:rPr>
        <w:t>.</w:t>
      </w:r>
    </w:p>
    <w:p w14:paraId="0BF472FB" w14:textId="77777777" w:rsidR="0026526F" w:rsidRPr="008C6B2D" w:rsidRDefault="0026526F" w:rsidP="0026526F">
      <w:pPr>
        <w:pStyle w:val="ListParagraph"/>
        <w:rPr>
          <w:b/>
          <w:sz w:val="24"/>
          <w:szCs w:val="24"/>
        </w:rPr>
      </w:pPr>
    </w:p>
    <w:p w14:paraId="3BEBCEAA" w14:textId="77777777" w:rsidR="00BF4089" w:rsidRDefault="009F6693" w:rsidP="00163A82">
      <w:pPr>
        <w:pStyle w:val="Heading2"/>
      </w:pPr>
      <w:bookmarkStart w:id="5" w:name="_Toc457823012"/>
      <w:r w:rsidRPr="008C6B2D">
        <w:t>Controls</w:t>
      </w:r>
      <w:bookmarkEnd w:id="5"/>
    </w:p>
    <w:p w14:paraId="60643489" w14:textId="77777777" w:rsidR="00686D09" w:rsidRPr="0026526F" w:rsidRDefault="0026526F" w:rsidP="00A41902">
      <w:pPr>
        <w:pStyle w:val="ListParagraph"/>
        <w:rPr>
          <w:sz w:val="24"/>
          <w:szCs w:val="24"/>
        </w:rPr>
      </w:pPr>
      <w:r w:rsidRPr="0026526F">
        <w:rPr>
          <w:sz w:val="24"/>
          <w:szCs w:val="24"/>
        </w:rPr>
        <w:t>Shark Attack 2 uses a mouse to direct whether the diver moves up or down. The diver cannot</w:t>
      </w:r>
      <w:r>
        <w:rPr>
          <w:sz w:val="24"/>
          <w:szCs w:val="24"/>
        </w:rPr>
        <w:t xml:space="preserve"> </w:t>
      </w:r>
      <w:r w:rsidR="00CC2164">
        <w:rPr>
          <w:sz w:val="24"/>
          <w:szCs w:val="24"/>
        </w:rPr>
        <w:t xml:space="preserve">be </w:t>
      </w:r>
      <w:r>
        <w:rPr>
          <w:sz w:val="24"/>
          <w:szCs w:val="24"/>
        </w:rPr>
        <w:t>move</w:t>
      </w:r>
      <w:r w:rsidR="00CC2164">
        <w:rPr>
          <w:sz w:val="24"/>
          <w:szCs w:val="24"/>
        </w:rPr>
        <w:t>d</w:t>
      </w:r>
      <w:r w:rsidRPr="0026526F">
        <w:rPr>
          <w:sz w:val="24"/>
          <w:szCs w:val="24"/>
        </w:rPr>
        <w:t xml:space="preserve"> left or right. </w:t>
      </w:r>
    </w:p>
    <w:p w14:paraId="7F40515E" w14:textId="77777777" w:rsidR="00A41902" w:rsidRPr="00A41902" w:rsidRDefault="00A41902" w:rsidP="00A41902">
      <w:pPr>
        <w:pStyle w:val="ListParagraph"/>
        <w:rPr>
          <w:i/>
          <w:sz w:val="24"/>
          <w:szCs w:val="24"/>
        </w:rPr>
      </w:pPr>
    </w:p>
    <w:p w14:paraId="617E8F0A" w14:textId="77777777" w:rsidR="009F6693" w:rsidRDefault="009F6693" w:rsidP="00163A82">
      <w:pPr>
        <w:pStyle w:val="Heading2"/>
      </w:pPr>
      <w:bookmarkStart w:id="6" w:name="_Toc457823013"/>
      <w:r w:rsidRPr="008C6B2D">
        <w:t>Interface</w:t>
      </w:r>
      <w:r w:rsidR="00D668E0">
        <w:t xml:space="preserve"> Sketch</w:t>
      </w:r>
      <w:bookmarkEnd w:id="6"/>
    </w:p>
    <w:p w14:paraId="4F425144" w14:textId="77777777" w:rsidR="00BF4089" w:rsidRDefault="009806B9" w:rsidP="00163A82">
      <w:pPr>
        <w:pStyle w:val="Heading3"/>
      </w:pPr>
      <w:bookmarkStart w:id="7" w:name="_Toc457823014"/>
      <w:r>
        <w:t>Menu Screen</w:t>
      </w:r>
      <w:bookmarkEnd w:id="7"/>
      <w:r>
        <w:t xml:space="preserve"> </w:t>
      </w:r>
    </w:p>
    <w:p w14:paraId="3E34875A" w14:textId="77777777" w:rsidR="00F575DB" w:rsidRPr="00163A82" w:rsidRDefault="009806B9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D7EC451" wp14:editId="633E2E91">
            <wp:extent cx="1952625" cy="163659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583" cy="16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65E2" w14:textId="77777777" w:rsidR="009806B9" w:rsidRDefault="009806B9" w:rsidP="00163A82">
      <w:pPr>
        <w:pStyle w:val="Heading3"/>
      </w:pPr>
      <w:bookmarkStart w:id="8" w:name="_Toc457823015"/>
      <w:r>
        <w:t>Instruction Screen</w:t>
      </w:r>
      <w:bookmarkEnd w:id="8"/>
    </w:p>
    <w:p w14:paraId="35064EF1" w14:textId="77777777" w:rsidR="00F575DB" w:rsidRPr="00163A82" w:rsidRDefault="00F575DB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38D5407" wp14:editId="3FDD8B33">
            <wp:extent cx="2009775" cy="1696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7783" cy="17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441A" w14:textId="77777777" w:rsidR="00F575DB" w:rsidRDefault="00F575DB" w:rsidP="00BF4089">
      <w:pPr>
        <w:pStyle w:val="ListParagraph"/>
        <w:rPr>
          <w:i/>
          <w:sz w:val="24"/>
          <w:szCs w:val="24"/>
        </w:rPr>
      </w:pPr>
    </w:p>
    <w:p w14:paraId="3AB4656C" w14:textId="77777777" w:rsidR="00CC2164" w:rsidRDefault="00CC2164" w:rsidP="00BF4089">
      <w:pPr>
        <w:pStyle w:val="ListParagraph"/>
        <w:rPr>
          <w:i/>
          <w:sz w:val="24"/>
          <w:szCs w:val="24"/>
        </w:rPr>
      </w:pPr>
    </w:p>
    <w:p w14:paraId="35A3C11E" w14:textId="77777777" w:rsidR="00CC2164" w:rsidRDefault="00CC2164" w:rsidP="00BF4089">
      <w:pPr>
        <w:pStyle w:val="ListParagraph"/>
        <w:rPr>
          <w:i/>
          <w:sz w:val="24"/>
          <w:szCs w:val="24"/>
        </w:rPr>
      </w:pPr>
    </w:p>
    <w:p w14:paraId="6634706A" w14:textId="77777777" w:rsidR="00CC2164" w:rsidRDefault="00CC2164" w:rsidP="00BF4089">
      <w:pPr>
        <w:pStyle w:val="ListParagraph"/>
        <w:rPr>
          <w:i/>
          <w:sz w:val="24"/>
          <w:szCs w:val="24"/>
        </w:rPr>
      </w:pPr>
    </w:p>
    <w:p w14:paraId="04C98E85" w14:textId="77777777" w:rsidR="00CC2164" w:rsidRDefault="00CC2164" w:rsidP="00BF4089">
      <w:pPr>
        <w:pStyle w:val="ListParagraph"/>
        <w:rPr>
          <w:i/>
          <w:sz w:val="24"/>
          <w:szCs w:val="24"/>
        </w:rPr>
      </w:pPr>
    </w:p>
    <w:p w14:paraId="436D2908" w14:textId="77777777" w:rsidR="009806B9" w:rsidRDefault="009806B9" w:rsidP="00163A82">
      <w:pPr>
        <w:pStyle w:val="Heading3"/>
      </w:pPr>
      <w:bookmarkStart w:id="9" w:name="_Toc457823016"/>
      <w:r>
        <w:lastRenderedPageBreak/>
        <w:t>Playing Screen</w:t>
      </w:r>
      <w:bookmarkEnd w:id="9"/>
    </w:p>
    <w:p w14:paraId="4DCBF1E5" w14:textId="77777777" w:rsidR="00CC2164" w:rsidRPr="00163A82" w:rsidRDefault="00CC2164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1320AA1" wp14:editId="67CE99ED">
            <wp:extent cx="1981200" cy="167284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370" cy="1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BDCD" w14:textId="77777777" w:rsidR="009806B9" w:rsidRDefault="009806B9" w:rsidP="00163A82">
      <w:pPr>
        <w:pStyle w:val="Heading3"/>
      </w:pPr>
      <w:bookmarkStart w:id="10" w:name="_Toc457823017"/>
      <w:r>
        <w:t>End Screen</w:t>
      </w:r>
      <w:bookmarkEnd w:id="10"/>
    </w:p>
    <w:p w14:paraId="717D329E" w14:textId="77777777" w:rsidR="00CC2164" w:rsidRPr="00163A82" w:rsidRDefault="00CC2164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BF41853" wp14:editId="5E561253">
            <wp:extent cx="1981200" cy="167490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001" cy="16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CCBC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3EBA3385" w14:textId="77777777" w:rsidR="009F6693" w:rsidRDefault="009F6693" w:rsidP="00163A82">
      <w:pPr>
        <w:pStyle w:val="Heading2"/>
      </w:pPr>
      <w:bookmarkStart w:id="11" w:name="_Toc457823018"/>
      <w:r w:rsidRPr="008C6B2D">
        <w:t>Menu and Screen Descriptions</w:t>
      </w:r>
      <w:bookmarkEnd w:id="11"/>
    </w:p>
    <w:p w14:paraId="08574C76" w14:textId="77777777" w:rsidR="00686D09" w:rsidRDefault="00515B8F" w:rsidP="00163A82">
      <w:pPr>
        <w:pStyle w:val="Heading3"/>
      </w:pPr>
      <w:bookmarkStart w:id="12" w:name="_Toc457823019"/>
      <w:r>
        <w:t>Menu Screen</w:t>
      </w:r>
      <w:bookmarkEnd w:id="12"/>
    </w:p>
    <w:p w14:paraId="181D07DD" w14:textId="77777777" w:rsidR="00515B8F" w:rsidRPr="00163A82" w:rsidRDefault="009806B9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709E2D4" wp14:editId="414FAF57">
            <wp:extent cx="2757471" cy="20669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9118" cy="20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5738" w14:textId="77777777" w:rsidR="009806B9" w:rsidRDefault="009806B9" w:rsidP="00A41902">
      <w:pPr>
        <w:pStyle w:val="ListParagraph"/>
        <w:rPr>
          <w:i/>
          <w:sz w:val="24"/>
          <w:szCs w:val="24"/>
        </w:rPr>
      </w:pPr>
    </w:p>
    <w:p w14:paraId="5CF5C015" w14:textId="77777777" w:rsidR="00163A82" w:rsidRDefault="00163A82" w:rsidP="00A41902">
      <w:pPr>
        <w:pStyle w:val="ListParagraph"/>
        <w:rPr>
          <w:i/>
          <w:sz w:val="24"/>
          <w:szCs w:val="24"/>
        </w:rPr>
      </w:pPr>
    </w:p>
    <w:p w14:paraId="5AD6BD12" w14:textId="77777777" w:rsidR="00163A82" w:rsidRDefault="00163A82" w:rsidP="00A41902">
      <w:pPr>
        <w:pStyle w:val="ListParagraph"/>
        <w:rPr>
          <w:i/>
          <w:sz w:val="24"/>
          <w:szCs w:val="24"/>
        </w:rPr>
      </w:pPr>
    </w:p>
    <w:p w14:paraId="7B203467" w14:textId="77777777" w:rsidR="00163A82" w:rsidRDefault="00163A82" w:rsidP="00A41902">
      <w:pPr>
        <w:pStyle w:val="ListParagraph"/>
        <w:rPr>
          <w:i/>
          <w:sz w:val="24"/>
          <w:szCs w:val="24"/>
        </w:rPr>
      </w:pPr>
    </w:p>
    <w:p w14:paraId="1D873D98" w14:textId="77777777" w:rsidR="00163A82" w:rsidRDefault="00163A82" w:rsidP="00A41902">
      <w:pPr>
        <w:pStyle w:val="ListParagraph"/>
        <w:rPr>
          <w:i/>
          <w:sz w:val="24"/>
          <w:szCs w:val="24"/>
        </w:rPr>
      </w:pPr>
    </w:p>
    <w:p w14:paraId="6852B287" w14:textId="77777777" w:rsidR="00515B8F" w:rsidRPr="00436EB4" w:rsidRDefault="00515B8F" w:rsidP="00436EB4">
      <w:pPr>
        <w:pStyle w:val="Heading3"/>
      </w:pPr>
      <w:bookmarkStart w:id="13" w:name="_Toc457823020"/>
      <w:r w:rsidRPr="00436EB4">
        <w:lastRenderedPageBreak/>
        <w:t>Instruction Screen</w:t>
      </w:r>
      <w:bookmarkEnd w:id="13"/>
    </w:p>
    <w:p w14:paraId="4797DBBB" w14:textId="77777777" w:rsidR="009806B9" w:rsidRPr="00163A82" w:rsidRDefault="009806B9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9066BA8" wp14:editId="765CD7B5">
            <wp:extent cx="2806700" cy="2105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8689" cy="21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3FC" w14:textId="77777777" w:rsidR="00515B8F" w:rsidRPr="00436EB4" w:rsidRDefault="00515B8F" w:rsidP="00436EB4">
      <w:pPr>
        <w:pStyle w:val="Heading3"/>
      </w:pPr>
      <w:bookmarkStart w:id="14" w:name="_Toc457823021"/>
      <w:r w:rsidRPr="00436EB4">
        <w:t>Playing Screen</w:t>
      </w:r>
      <w:bookmarkEnd w:id="14"/>
    </w:p>
    <w:p w14:paraId="4069863A" w14:textId="77777777" w:rsidR="009806B9" w:rsidRPr="00163A82" w:rsidRDefault="00515B8F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2CC2620" wp14:editId="4CDF7EB4">
            <wp:extent cx="2752725" cy="209424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110" cy="20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2415" w14:textId="77777777" w:rsidR="00515B8F" w:rsidRPr="00436EB4" w:rsidRDefault="00515B8F" w:rsidP="00436EB4">
      <w:pPr>
        <w:pStyle w:val="Heading3"/>
      </w:pPr>
      <w:bookmarkStart w:id="15" w:name="_Toc457823022"/>
      <w:r w:rsidRPr="00436EB4">
        <w:t>End Screen</w:t>
      </w:r>
      <w:bookmarkEnd w:id="15"/>
      <w:r w:rsidRPr="00436EB4">
        <w:t xml:space="preserve"> </w:t>
      </w:r>
    </w:p>
    <w:p w14:paraId="1627F846" w14:textId="77777777" w:rsidR="00A41902" w:rsidRPr="00163A82" w:rsidRDefault="00515B8F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50C9A81" wp14:editId="3F901BE8">
            <wp:extent cx="2752725" cy="20666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804" cy="20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4337" w14:textId="77777777" w:rsidR="005C2F0F" w:rsidRDefault="009F6693" w:rsidP="00436EB4">
      <w:pPr>
        <w:pStyle w:val="Heading2"/>
      </w:pPr>
      <w:bookmarkStart w:id="16" w:name="_Toc457823023"/>
      <w:r w:rsidRPr="008C6B2D">
        <w:t>Characters</w:t>
      </w:r>
      <w:bookmarkEnd w:id="16"/>
    </w:p>
    <w:p w14:paraId="525B47C8" w14:textId="77777777" w:rsidR="00686D09" w:rsidRPr="00CC2164" w:rsidRDefault="00CC2164" w:rsidP="00436EB4">
      <w:pPr>
        <w:rPr>
          <w:sz w:val="24"/>
          <w:szCs w:val="24"/>
        </w:rPr>
      </w:pPr>
      <w:r w:rsidRPr="00CC2164">
        <w:rPr>
          <w:sz w:val="24"/>
          <w:szCs w:val="24"/>
        </w:rPr>
        <w:t>The avatar is a male diver. He moves up or down depending on the player</w:t>
      </w:r>
      <w:r>
        <w:rPr>
          <w:sz w:val="24"/>
          <w:szCs w:val="24"/>
        </w:rPr>
        <w:t>’</w:t>
      </w:r>
      <w:r w:rsidRPr="00CC2164">
        <w:rPr>
          <w:sz w:val="24"/>
          <w:szCs w:val="24"/>
        </w:rPr>
        <w:t>s mouse movement</w:t>
      </w:r>
      <w:r w:rsidR="00436EB4">
        <w:rPr>
          <w:sz w:val="24"/>
          <w:szCs w:val="24"/>
        </w:rPr>
        <w:t>.</w:t>
      </w:r>
      <w:r w:rsidRPr="00CC2164">
        <w:rPr>
          <w:sz w:val="24"/>
          <w:szCs w:val="24"/>
        </w:rPr>
        <w:t xml:space="preserve"> </w:t>
      </w:r>
    </w:p>
    <w:p w14:paraId="12DDA358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5BD018B8" w14:textId="77777777" w:rsidR="009F6693" w:rsidRDefault="009F6693" w:rsidP="00436EB4">
      <w:pPr>
        <w:pStyle w:val="Heading2"/>
      </w:pPr>
      <w:bookmarkStart w:id="17" w:name="_Toc457823024"/>
      <w:r w:rsidRPr="008C6B2D">
        <w:lastRenderedPageBreak/>
        <w:t>Enemies</w:t>
      </w:r>
      <w:bookmarkEnd w:id="17"/>
    </w:p>
    <w:p w14:paraId="59513C0F" w14:textId="77777777" w:rsidR="00A41902" w:rsidRPr="00436EB4" w:rsidRDefault="00CC2164" w:rsidP="00436EB4">
      <w:pPr>
        <w:rPr>
          <w:sz w:val="24"/>
          <w:szCs w:val="24"/>
        </w:rPr>
      </w:pPr>
      <w:r w:rsidRPr="00436EB4">
        <w:rPr>
          <w:sz w:val="24"/>
          <w:szCs w:val="24"/>
        </w:rPr>
        <w:t>The enemies in this game are sharks. They move right to left and sometimes drifts up or down. You lose points if you get bitten.</w:t>
      </w:r>
    </w:p>
    <w:p w14:paraId="1C79F6E6" w14:textId="77777777" w:rsidR="00686D09" w:rsidRDefault="009F6693" w:rsidP="00436EB4">
      <w:pPr>
        <w:pStyle w:val="Heading2"/>
      </w:pPr>
      <w:bookmarkStart w:id="18" w:name="_Toc457823025"/>
      <w:r w:rsidRPr="005C2F0F">
        <w:t>Scoring</w:t>
      </w:r>
      <w:bookmarkEnd w:id="18"/>
    </w:p>
    <w:p w14:paraId="0E019B2B" w14:textId="77777777" w:rsidR="00DF5EBB" w:rsidRPr="00436EB4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36EB4">
        <w:rPr>
          <w:sz w:val="24"/>
          <w:szCs w:val="24"/>
        </w:rPr>
        <w:t>You start off with 10 lives and 0 points.</w:t>
      </w:r>
    </w:p>
    <w:p w14:paraId="6EAA6A47" w14:textId="77777777" w:rsidR="00DF5EBB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>If you get bitten by a shark, you lose a life, no points are taken away.</w:t>
      </w:r>
    </w:p>
    <w:p w14:paraId="1ABC25B3" w14:textId="77777777" w:rsidR="00DF5EBB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 xml:space="preserve">When you collect treasure, you receive 10 points. </w:t>
      </w:r>
    </w:p>
    <w:p w14:paraId="3EFEF9E7" w14:textId="77777777" w:rsidR="00DF5EBB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 xml:space="preserve">You have no way of getting back lives, and you don’t lose points. </w:t>
      </w:r>
    </w:p>
    <w:p w14:paraId="56C5DD65" w14:textId="77777777" w:rsidR="00686D09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>Game ends when you lose all 10 lives.</w:t>
      </w:r>
    </w:p>
    <w:p w14:paraId="7FCB5AA8" w14:textId="77777777" w:rsidR="003721E2" w:rsidRDefault="009F6693" w:rsidP="00436EB4">
      <w:pPr>
        <w:pStyle w:val="Heading2"/>
      </w:pPr>
      <w:bookmarkStart w:id="19" w:name="_Toc457823026"/>
      <w:r w:rsidRPr="008C6B2D">
        <w:t xml:space="preserve">Sound </w:t>
      </w:r>
      <w:r w:rsidR="003721E2">
        <w:t>Index</w:t>
      </w:r>
      <w:bookmarkEnd w:id="19"/>
    </w:p>
    <w:p w14:paraId="3761DF9C" w14:textId="77777777"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 xml:space="preserve">coin.ogg – sound clip for when diver collects treasure </w:t>
      </w:r>
    </w:p>
    <w:p w14:paraId="40CC31D3" w14:textId="77777777"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>comic-bite.ogg – sound clip when diver gets bitten by a shark</w:t>
      </w:r>
    </w:p>
    <w:p w14:paraId="74A0306F" w14:textId="77777777"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>gameover.ogg – sound clip for when player loses all their lives</w:t>
      </w:r>
    </w:p>
    <w:p w14:paraId="406F08C9" w14:textId="77777777"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>theduel.ogg – game background music (kind of creepy)</w:t>
      </w:r>
    </w:p>
    <w:p w14:paraId="7EB0E799" w14:textId="77777777" w:rsidR="003721E2" w:rsidRPr="003721E2" w:rsidRDefault="003721E2" w:rsidP="003721E2">
      <w:pPr>
        <w:pStyle w:val="ListParagraph"/>
        <w:spacing w:after="0" w:line="240" w:lineRule="auto"/>
        <w:rPr>
          <w:b/>
          <w:sz w:val="24"/>
          <w:szCs w:val="24"/>
        </w:rPr>
      </w:pPr>
    </w:p>
    <w:p w14:paraId="63B1DDF4" w14:textId="77777777" w:rsidR="009F6693" w:rsidRDefault="009F6693" w:rsidP="00436EB4">
      <w:pPr>
        <w:pStyle w:val="Heading2"/>
      </w:pPr>
      <w:bookmarkStart w:id="20" w:name="_Toc457823027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20"/>
    </w:p>
    <w:p w14:paraId="399CBFC5" w14:textId="77777777" w:rsidR="006C7525" w:rsidRDefault="006C7525" w:rsidP="00686D09">
      <w:pPr>
        <w:pStyle w:val="ListParagraph"/>
        <w:rPr>
          <w:noProof/>
          <w:lang w:eastAsia="en-CA"/>
        </w:rPr>
      </w:pPr>
    </w:p>
    <w:p w14:paraId="4D75B225" w14:textId="77777777" w:rsidR="006C7525" w:rsidRDefault="00620AB3" w:rsidP="00686D09">
      <w:pPr>
        <w:pStyle w:val="ListParagraph"/>
        <w:rPr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2608" behindDoc="0" locked="0" layoutInCell="1" allowOverlap="1" wp14:anchorId="168B7358" wp14:editId="7ED4A532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1047600" cy="601200"/>
            <wp:effectExtent l="0" t="0" r="635" b="8890"/>
            <wp:wrapSquare wrapText="right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60"/>
                    <a:stretch/>
                  </pic:blipFill>
                  <pic:spPr bwMode="auto">
                    <a:xfrm>
                      <a:off x="0" y="0"/>
                      <a:ext cx="1047600" cy="6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01D85" w14:textId="77777777" w:rsidR="00686D09" w:rsidRDefault="00620AB3" w:rsidP="00686D09">
      <w:pPr>
        <w:pStyle w:val="ListParagraph"/>
        <w:rPr>
          <w:sz w:val="24"/>
          <w:szCs w:val="24"/>
        </w:rPr>
      </w:pPr>
      <w:r w:rsidRPr="00620AB3">
        <w:rPr>
          <w:sz w:val="24"/>
          <w:szCs w:val="24"/>
        </w:rPr>
        <w:t>Background image</w:t>
      </w:r>
    </w:p>
    <w:p w14:paraId="31B93642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29634BA2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61594E88" w14:textId="77777777" w:rsidR="00620AB3" w:rsidRDefault="00620AB3" w:rsidP="00686D09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3632" behindDoc="0" locked="0" layoutInCell="1" allowOverlap="1" wp14:anchorId="3ED27224" wp14:editId="2A719609">
            <wp:simplePos x="0" y="0"/>
            <wp:positionH relativeFrom="column">
              <wp:posOffset>457200</wp:posOffset>
            </wp:positionH>
            <wp:positionV relativeFrom="page">
              <wp:posOffset>5419725</wp:posOffset>
            </wp:positionV>
            <wp:extent cx="1018800" cy="770400"/>
            <wp:effectExtent l="0" t="0" r="0" b="0"/>
            <wp:wrapSquare wrapText="right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7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Player image – the diver</w:t>
      </w:r>
    </w:p>
    <w:p w14:paraId="3A269897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75B8A2E2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474DA3A0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088AFDC8" w14:textId="77777777" w:rsidR="00620AB3" w:rsidRDefault="00620AB3" w:rsidP="00686D09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4656" behindDoc="0" locked="0" layoutInCell="1" allowOverlap="1" wp14:anchorId="6295B1A2" wp14:editId="23CC6FF1">
            <wp:simplePos x="0" y="0"/>
            <wp:positionH relativeFrom="column">
              <wp:posOffset>457200</wp:posOffset>
            </wp:positionH>
            <wp:positionV relativeFrom="page">
              <wp:posOffset>6276975</wp:posOffset>
            </wp:positionV>
            <wp:extent cx="990000" cy="867600"/>
            <wp:effectExtent l="0" t="0" r="635" b="8890"/>
            <wp:wrapSquare wrapText="right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The enemy – shark</w:t>
      </w:r>
    </w:p>
    <w:p w14:paraId="57368E2A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62F8B70D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7A9346BC" w14:textId="77777777" w:rsidR="006C7525" w:rsidRDefault="006C7525" w:rsidP="00686D09">
      <w:pPr>
        <w:pStyle w:val="ListParagraph"/>
        <w:rPr>
          <w:sz w:val="24"/>
          <w:szCs w:val="24"/>
        </w:rPr>
      </w:pPr>
    </w:p>
    <w:p w14:paraId="7F0D9267" w14:textId="77777777" w:rsidR="006C7525" w:rsidRDefault="00620AB3" w:rsidP="00686D09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5680" behindDoc="0" locked="0" layoutInCell="1" allowOverlap="1" wp14:anchorId="74EF2D17" wp14:editId="16A1C292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799200" cy="913371"/>
            <wp:effectExtent l="0" t="0" r="1270" b="1270"/>
            <wp:wrapSquare wrapText="right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91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 xml:space="preserve"> </w:t>
      </w:r>
    </w:p>
    <w:p w14:paraId="46B68037" w14:textId="77777777" w:rsidR="00620AB3" w:rsidRPr="00620AB3" w:rsidRDefault="00620AB3" w:rsidP="00686D0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points – treasure chests</w:t>
      </w:r>
    </w:p>
    <w:p w14:paraId="62618F20" w14:textId="77777777" w:rsidR="00686D09" w:rsidRDefault="00686D09" w:rsidP="00686D09">
      <w:pPr>
        <w:rPr>
          <w:b/>
          <w:sz w:val="24"/>
          <w:szCs w:val="24"/>
        </w:rPr>
      </w:pPr>
    </w:p>
    <w:p w14:paraId="53BCB3F6" w14:textId="77777777" w:rsidR="00436EB4" w:rsidRDefault="00436EB4" w:rsidP="00436EB4">
      <w:pPr>
        <w:pStyle w:val="Heading2"/>
      </w:pPr>
    </w:p>
    <w:p w14:paraId="0950CF72" w14:textId="77777777" w:rsidR="009F6693" w:rsidRDefault="003721E2" w:rsidP="00436EB4">
      <w:pPr>
        <w:pStyle w:val="Heading2"/>
      </w:pPr>
      <w:bookmarkStart w:id="21" w:name="_Toc457823028"/>
      <w:r>
        <w:t>Game Link:</w:t>
      </w:r>
      <w:bookmarkEnd w:id="21"/>
      <w:r>
        <w:t xml:space="preserve"> </w:t>
      </w:r>
    </w:p>
    <w:p w14:paraId="7C32EB2D" w14:textId="77777777" w:rsidR="006C7525" w:rsidRPr="006C7525" w:rsidRDefault="006C7525" w:rsidP="006C752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Microsoft Azure: </w:t>
      </w:r>
      <w:hyperlink r:id="rId25" w:history="1">
        <w:r w:rsidRPr="006C7525">
          <w:rPr>
            <w:rStyle w:val="Hyperlink"/>
            <w:sz w:val="24"/>
            <w:szCs w:val="24"/>
          </w:rPr>
          <w:t>https://html5-side-scroller.azurewebsites.net/</w:t>
        </w:r>
      </w:hyperlink>
    </w:p>
    <w:sectPr w:rsidR="006C7525" w:rsidRPr="006C7525" w:rsidSect="008E601F">
      <w:headerReference w:type="even" r:id="rId26"/>
      <w:headerReference w:type="default" r:id="rId27"/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5CFDEC" w14:textId="77777777" w:rsidR="0052547A" w:rsidRDefault="0052547A" w:rsidP="00C152DC">
      <w:pPr>
        <w:spacing w:after="0" w:line="240" w:lineRule="auto"/>
      </w:pPr>
      <w:r>
        <w:separator/>
      </w:r>
    </w:p>
  </w:endnote>
  <w:endnote w:type="continuationSeparator" w:id="0">
    <w:p w14:paraId="378607EC" w14:textId="77777777" w:rsidR="0052547A" w:rsidRDefault="0052547A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FD66B" w14:textId="1007130A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EA685E">
      <w:rPr>
        <w:rFonts w:asciiTheme="majorHAnsi" w:hAnsiTheme="majorHAnsi"/>
        <w:b/>
      </w:rPr>
      <w:t>1.0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665141" w:rsidRPr="00665141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14:paraId="0FF1CBF2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B0C4AF" w14:textId="1C1C47AA" w:rsidR="00AA765B" w:rsidRDefault="00EA685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eastAsiaTheme="majorEastAsia" w:hAnsiTheme="majorHAnsi" w:cstheme="majorBidi"/>
          <w:caps/>
        </w:rPr>
        <w:alias w:val="Company"/>
        <w:id w:val="-99957459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rPr>
            <w:rFonts w:asciiTheme="majorHAnsi" w:eastAsiaTheme="majorEastAsia" w:hAnsiTheme="majorHAnsi" w:cstheme="majorBidi"/>
            <w:caps/>
          </w:rPr>
          <w:t>Sharknado games inc.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665141" w:rsidRPr="00665141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14:paraId="58765426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42584F" w14:textId="77777777" w:rsidR="0052547A" w:rsidRDefault="0052547A" w:rsidP="00C152DC">
      <w:pPr>
        <w:spacing w:after="0" w:line="240" w:lineRule="auto"/>
      </w:pPr>
      <w:r>
        <w:separator/>
      </w:r>
    </w:p>
  </w:footnote>
  <w:footnote w:type="continuationSeparator" w:id="0">
    <w:p w14:paraId="37429BBA" w14:textId="77777777" w:rsidR="0052547A" w:rsidRDefault="0052547A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 w14:paraId="7FF77E71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1996959" w14:textId="77777777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C6D63">
                <w:rPr>
                  <w:b/>
                  <w:bCs/>
                  <w:caps/>
                  <w:sz w:val="24"/>
                  <w:szCs w:val="24"/>
                </w:rPr>
                <w:t>Shark Attack 2 – Side Scroller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7-3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56B49B6" w14:textId="77777777" w:rsidR="00C152DC" w:rsidRDefault="00E57D8E" w:rsidP="00E57D8E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July 30, 2016</w:t>
              </w:r>
            </w:p>
          </w:tc>
        </w:sdtContent>
      </w:sdt>
    </w:tr>
  </w:tbl>
  <w:p w14:paraId="54BA9F26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 w14:paraId="28F741E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7-3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2198D42A" w14:textId="77777777" w:rsidR="00C152DC" w:rsidRPr="00C152DC" w:rsidRDefault="00E57D8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July 30,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7F10220D" w14:textId="77777777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C6D63">
                <w:rPr>
                  <w:b/>
                  <w:bCs/>
                  <w:caps/>
                  <w:sz w:val="24"/>
                  <w:szCs w:val="24"/>
                </w:rPr>
                <w:t>Shark Attack 2 – Side Scroller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30A864C8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D10"/>
    <w:multiLevelType w:val="hybridMultilevel"/>
    <w:tmpl w:val="61542E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A7E1B"/>
    <w:multiLevelType w:val="hybridMultilevel"/>
    <w:tmpl w:val="2594E2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F2DA6"/>
    <w:multiLevelType w:val="hybridMultilevel"/>
    <w:tmpl w:val="C6960F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869FE"/>
    <w:multiLevelType w:val="hybridMultilevel"/>
    <w:tmpl w:val="E1AC1C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93418"/>
    <w:multiLevelType w:val="hybridMultilevel"/>
    <w:tmpl w:val="68DE7C8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5A68BC"/>
    <w:multiLevelType w:val="hybridMultilevel"/>
    <w:tmpl w:val="697AED3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98563F"/>
    <w:multiLevelType w:val="hybridMultilevel"/>
    <w:tmpl w:val="E020A5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960D8A"/>
    <w:multiLevelType w:val="hybridMultilevel"/>
    <w:tmpl w:val="2B20CF8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80D8D"/>
    <w:rsid w:val="00163A82"/>
    <w:rsid w:val="0026526F"/>
    <w:rsid w:val="003721E2"/>
    <w:rsid w:val="003E1D34"/>
    <w:rsid w:val="003E1D56"/>
    <w:rsid w:val="00420F46"/>
    <w:rsid w:val="004231AB"/>
    <w:rsid w:val="00436EB4"/>
    <w:rsid w:val="00515B8F"/>
    <w:rsid w:val="0052547A"/>
    <w:rsid w:val="0052734F"/>
    <w:rsid w:val="005C2F0F"/>
    <w:rsid w:val="00620AB3"/>
    <w:rsid w:val="00665141"/>
    <w:rsid w:val="00686D09"/>
    <w:rsid w:val="00691022"/>
    <w:rsid w:val="006C7525"/>
    <w:rsid w:val="00744BAC"/>
    <w:rsid w:val="00796E13"/>
    <w:rsid w:val="007D2A8E"/>
    <w:rsid w:val="007E28FD"/>
    <w:rsid w:val="008C6B2D"/>
    <w:rsid w:val="008E601F"/>
    <w:rsid w:val="008F3C94"/>
    <w:rsid w:val="00953C99"/>
    <w:rsid w:val="009806B9"/>
    <w:rsid w:val="00983585"/>
    <w:rsid w:val="00996533"/>
    <w:rsid w:val="009A4D42"/>
    <w:rsid w:val="009F6693"/>
    <w:rsid w:val="00A41902"/>
    <w:rsid w:val="00AA27D4"/>
    <w:rsid w:val="00AA765B"/>
    <w:rsid w:val="00AD06A1"/>
    <w:rsid w:val="00AD223E"/>
    <w:rsid w:val="00B540BC"/>
    <w:rsid w:val="00BF4089"/>
    <w:rsid w:val="00C152DC"/>
    <w:rsid w:val="00CC2164"/>
    <w:rsid w:val="00CC6D63"/>
    <w:rsid w:val="00D668E0"/>
    <w:rsid w:val="00D82416"/>
    <w:rsid w:val="00DF5EBB"/>
    <w:rsid w:val="00E57D8E"/>
    <w:rsid w:val="00EA685E"/>
    <w:rsid w:val="00EB6F93"/>
    <w:rsid w:val="00F35C9E"/>
    <w:rsid w:val="00F362D0"/>
    <w:rsid w:val="00F5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AA8C36D"/>
  <w15:docId w15:val="{A266BF1B-7F26-4A80-80F0-EB7EA896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A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A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A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6C752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63A8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A8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3A8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D06A1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D06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06A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06A1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EA685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A685E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html5-side-scroller.azurewebsites.n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2016-07-30T00:00:00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658D409C-8078-4D6D-8F92-FC8F936DE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828</TotalTime>
  <Pages>7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Shark Attack 2 – Side Scroller</vt:lpstr>
    </vt:vector>
  </TitlesOfParts>
  <Company>Sharknado games inc.</Company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Shark Attack 2 – Side Scroller</dc:title>
  <dc:subject>COMP 397 – Assignment 4</dc:subject>
  <dc:creator>Aaron Fernandes &amp; Arlina Ramrattan</dc:creator>
  <cp:lastModifiedBy>Aaron Fernandes</cp:lastModifiedBy>
  <cp:revision>11</cp:revision>
  <dcterms:created xsi:type="dcterms:W3CDTF">2016-08-01T03:32:00Z</dcterms:created>
  <dcterms:modified xsi:type="dcterms:W3CDTF">2016-08-01T17:55:00Z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